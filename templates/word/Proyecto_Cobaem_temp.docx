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1327402285"/>
      </w:sdtPr>
      <w:sdtContent>
        <w:p>
          <w:pPr>
            <w:pStyle w:val="NoSpacing"/>
            <w:rPr>
              <w:sz w:val="2"/>
              <w:u w:val="single"/>
            </w:rPr>
          </w:pPr>
          <w:r>
            <w:rPr>
              <w:sz w:val="2"/>
              <w:u w:val="single"/>
            </w:rPr>
          </w:r>
        </w:p>
        <w:p>
          <w:pPr>
            <w:pStyle w:val="Normal"/>
            <w:rPr/>
          </w:pPr>
          <w:r>
            <w:rPr/>
            <mc:AlternateContent>
              <mc:Choice Requires="wps">
                <w:drawing>
                  <wp:anchor behindDoc="0" distT="0" distB="2540" distL="0" distR="0" simplePos="0" locked="0" layoutInCell="0" allowOverlap="1" relativeHeight="3" wp14:anchorId="0C3D4A4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6093460" cy="621030"/>
                    <wp:effectExtent l="0" t="0" r="0" b="2540"/>
                    <wp:wrapNone/>
                    <wp:docPr id="1" name="Cuadro de texto 7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093360" cy="62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olor w:themeColor="accent1" w:val="15608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alias w:val="Escolar"/>
                                    <w:tag w:val="Escolar"/>
                                    <w:id w:val="1850680582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  <w:t>Cobaem Cemsad 22 enthavi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end"/>
                                  <w:rPr>
                                    <w:color w:themeColor="accent1" w:val="15608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alias w:val="Curso"/>
                                    <w:tag w:val="Curso"/>
                                    <w:id w:val="1717703537"/>
                                    <w:showingPlcHdr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  <w:lang w:val="es-ES"/>
                                      </w:rPr>
                                    </w:r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  <w:lang w:val="es-ES"/>
                                      </w:rPr>
                                      <w:t>[Título del curso]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rIns="0" t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77000</wp14:pctWidth>
                    </wp14:sizeRelH>
                  </wp:anchor>
                </w:drawing>
              </mc:Choice>
              <mc:Fallback>
                <w:pict>
                  <v:rect id="shape_0" ID="Cuadro de texto 73" path="m0,0l-2147483645,0l-2147483645,-2147483646l0,-2147483646xe" stroked="f" o:allowincell="f" style="position:absolute;margin-left:66.1pt;margin-top:601.15pt;width:479.75pt;height:48.85pt;mso-wrap-style:square;v-text-anchor:bottom;mso-position-horizontal:center;mso-position-horizontal-relative:page;mso-position-vertical:bottom;mso-position-vertical-relative:margin" wp14:anchorId="0C3D4A4F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olor w:themeColor="accent1" w:val="15608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alias w:val="Escolar"/>
                              <w:tag w:val="Escolar"/>
                              <w:id w:val="1850680582"/>
                              <w:text/>
                            </w:sdtPr>
                            <w:sdtContent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  <w:t>Cobaem Cemsad 22 enthavi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end"/>
                            <w:rPr>
                              <w:color w:themeColor="accent1" w:val="15608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alias w:val="Curso"/>
                              <w:tag w:val="Curso"/>
                              <w:id w:val="1717703537"/>
                              <w:showingPlcHdr/>
                              <w:text/>
                            </w:sdtPr>
                            <w:sdtContent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  <w:lang w:val="es-ES"/>
                                </w:rPr>
                              </w:r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  <w:lang w:val="es-ES"/>
                                </w:rPr>
                                <w:t>[Título del curso]</w:t>
                              </w:r>
                            </w:sdtContent>
                          </w:sdt>
                        </w:p>
                      </w:txbxContent>
                    </v:textbox>
                    <w10:wrap type="none"/>
                  </v:rect>
                </w:pict>
              </mc:Fallback>
            </mc:AlternateContent>
            <mc:AlternateContent>
              <mc:Choice Requires="wpg">
                <w:drawing>
                  <wp:anchor behindDoc="1" distT="0" distB="3175" distL="0" distR="0" simplePos="0" locked="0" layoutInCell="0" allowOverlap="1" relativeHeight="6" wp14:anchorId="76CEC69D">
                    <wp:simplePos x="0" y="0"/>
                    <wp:positionH relativeFrom="page">
                      <wp:posOffset>1709420</wp:posOffset>
                    </wp:positionH>
                    <wp:positionV relativeFrom="page">
                      <wp:posOffset>3017520</wp:posOffset>
                    </wp:positionV>
                    <wp:extent cx="5494020" cy="5696585"/>
                    <wp:effectExtent l="0" t="0" r="0" b="3175"/>
                    <wp:wrapNone/>
                    <wp:docPr id="2" name="Grupo 2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493960" cy="5696640"/>
                              <a:chOff x="0" y="0"/>
                              <a:chExt cx="5493960" cy="5696640"/>
                            </a:xfrm>
                          </wpg:grpSpPr>
                          <wps:wsp>
                            <wps:cNvPr id="3" name="Forma libre 64"/>
                            <wps:cNvSpPr/>
                            <wps:spPr>
                              <a:xfrm>
                                <a:off x="1905480" y="0"/>
                                <a:ext cx="3587760" cy="3596040"/>
                              </a:xfrm>
                              <a:custGeom>
                                <a:avLst/>
                                <a:gdLst>
                                  <a:gd name="textAreaLeft" fmla="*/ 0 w 2034000"/>
                                  <a:gd name="textAreaRight" fmla="*/ 2034360 w 2034000"/>
                                  <a:gd name="textAreaTop" fmla="*/ 0 h 2038680"/>
                                  <a:gd name="textAreaBottom" fmla="*/ 2039040 h 2038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" name="Forma libre 65"/>
                            <wps:cNvSpPr/>
                            <wps:spPr>
                              <a:xfrm>
                                <a:off x="993240" y="287640"/>
                                <a:ext cx="4500360" cy="4497840"/>
                              </a:xfrm>
                              <a:custGeom>
                                <a:avLst/>
                                <a:gdLst>
                                  <a:gd name="textAreaLeft" fmla="*/ 0 w 2551320"/>
                                  <a:gd name="textAreaRight" fmla="*/ 2551680 w 2551320"/>
                                  <a:gd name="textAreaTop" fmla="*/ 0 h 2549880"/>
                                  <a:gd name="textAreaBottom" fmla="*/ 2550240 h 25498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" name="Forma libre 66"/>
                            <wps:cNvSpPr/>
                            <wps:spPr>
                              <a:xfrm>
                                <a:off x="1067400" y="138960"/>
                                <a:ext cx="4425840" cy="4423320"/>
                              </a:xfrm>
                              <a:custGeom>
                                <a:avLst/>
                                <a:gdLst>
                                  <a:gd name="textAreaLeft" fmla="*/ 0 w 2509200"/>
                                  <a:gd name="textAreaRight" fmla="*/ 2509560 w 2509200"/>
                                  <a:gd name="textAreaTop" fmla="*/ 0 h 2507760"/>
                                  <a:gd name="textAreaBottom" fmla="*/ 2508120 h 2507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" name="Forma libre 67"/>
                            <wps:cNvSpPr/>
                            <wps:spPr>
                              <a:xfrm>
                                <a:off x="1542960" y="632520"/>
                                <a:ext cx="3950280" cy="3957840"/>
                              </a:xfrm>
                              <a:custGeom>
                                <a:avLst/>
                                <a:gdLst>
                                  <a:gd name="textAreaLeft" fmla="*/ 0 w 2239560"/>
                                  <a:gd name="textAreaRight" fmla="*/ 2239920 w 2239560"/>
                                  <a:gd name="textAreaTop" fmla="*/ 0 h 2243880"/>
                                  <a:gd name="textAreaBottom" fmla="*/ 2244240 h 22438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" name="Forma libre 68"/>
                            <wps:cNvSpPr/>
                            <wps:spPr>
                              <a:xfrm>
                                <a:off x="0" y="195480"/>
                                <a:ext cx="5493960" cy="5501160"/>
                              </a:xfrm>
                              <a:custGeom>
                                <a:avLst/>
                                <a:gdLst>
                                  <a:gd name="textAreaLeft" fmla="*/ 0 w 3114720"/>
                                  <a:gd name="textAreaRight" fmla="*/ 3115080 w 3114720"/>
                                  <a:gd name="textAreaTop" fmla="*/ 0 h 3118680"/>
                                  <a:gd name="textAreaBottom" fmla="*/ 3119040 h 3118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71000</wp14:pctWidth>
                    </wp14:sizeRelH>
                    <wp14:sizeRelV relativeFrom="page">
                      <wp14:pctHeight>57000</wp14:pctHeight>
                    </wp14:sizeRelV>
                  </wp:anchor>
                </w:drawing>
              </mc:Choice>
              <mc:Fallback>
                <w:pict>
                  <v:group id="shape_0" alt="Grupo 2" style="position:absolute;margin-left:134.6pt;margin-top:237.6pt;width:432.6pt;height:448.55pt" coordorigin="2692,4752" coordsize="8652,8971"/>
                </w:pict>
              </mc:Fallback>
            </mc:AlternateContent>
            <mc:AlternateContent>
              <mc:Choice Requires="wps">
                <w:drawing>
                  <wp:anchor behindDoc="0" distT="0" distB="3175" distL="0" distR="0" simplePos="0" locked="0" layoutInCell="0" allowOverlap="1" relativeHeight="7" wp14:anchorId="4CBE361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6098540" cy="1238885"/>
                    <wp:effectExtent l="0" t="0" r="0" b="3810"/>
                    <wp:wrapNone/>
                    <wp:docPr id="8" name="Cuadro de texto 66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098400" cy="1238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rPr>
                                    <w:rFonts w:ascii="Aptos Display" w:hAnsi="Aptos Display" w:eastAsia="" w:cs="" w:asciiTheme="majorHAnsi" w:cstheme="majorBidi" w:eastAsiaTheme="majorEastAsia" w:hAnsiTheme="majorHAnsi"/>
                                    <w:caps/>
                                    <w:color w:themeColor="text2" w:themeTint="99" w:val="2C7FCE"/>
                                    <w:sz w:val="68"/>
                                    <w:szCs w:val="68"/>
                                  </w:rPr>
                                </w:pPr>
                                <w:sdt>
                                  <w:sdtP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alias w:val="Título"/>
                                    <w:id w:val="797192764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eastAsia="" w:cs="" w:ascii="Aptos Display" w:hAnsi="Aptos Display" w:asciiTheme="majorHAnsi" w:cstheme="majorBidi" w:eastAsiaTheme="majorEastAsia" w:hAnsiTheme="majorHAnsi"/>
                                        <w:caps/>
                                        <w:color w:themeColor="text2" w:themeTint="99" w:val="2C7FCE"/>
                                        <w:sz w:val="64"/>
                                        <w:szCs w:val="64"/>
                                      </w:rPr>
                                    </w:r>
                                    <w:r>
                                      <w:rPr>
                                        <w:rFonts w:eastAsia="" w:cs="" w:ascii="Aptos Display" w:hAnsi="Aptos Display" w:asciiTheme="majorHAnsi" w:cstheme="majorBidi" w:eastAsiaTheme="majorEastAsia" w:hAnsiTheme="majorHAnsi"/>
                                        <w:caps/>
                                        <w:color w:themeColor="text2" w:themeTint="99" w:val="2C7FCE"/>
                                        <w:sz w:val="64"/>
                                        <w:szCs w:val="64"/>
                                      </w:rPr>
                                      <w:t>Plantilla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spacing w:before="120" w:after="0"/>
                                  <w:rPr>
                                    <w:color w:themeColor="accent1" w:val="15608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alias w:val="Subtítulo"/>
                                    <w:id w:val="2021743002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  <w:t>Subtitulo</w:t>
                                    </w:r>
                                  </w:sdtContent>
                                </w:sdt>
                                <w:r>
                                  <w:rPr>
                                    <w:color w:val="00000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Contenidodelmarco"/>
                                  <w:spacing w:before="0" w:after="160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</w:r>
                              </w:p>
                            </w:txbxContent>
                          </wps:txbx>
                          <wps:bodyPr anchor="t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77000</wp14:pctWidth>
                    </wp14:sizeRelH>
                  </wp:anchor>
                </w:drawing>
              </mc:Choice>
              <mc:Fallback>
                <w:pict>
                  <v:rect id="shape_0" ID="Cuadro de texto 66" path="m0,0l-2147483645,0l-2147483645,-2147483646l0,-2147483646xe" stroked="f" o:allowincell="f" style="position:absolute;margin-left:65.9pt;margin-top:0pt;width:480.15pt;height:97.5pt;mso-wrap-style:square;v-text-anchor:top;mso-position-horizontal:center;mso-position-horizontal-relative:page;mso-position-vertical:top;mso-position-vertical-relative:margin" wp14:anchorId="4CBE361D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rPr>
                              <w:rFonts w:ascii="Aptos Display" w:hAnsi="Aptos Display" w:eastAsia="" w:cs="" w:asciiTheme="majorHAnsi" w:cstheme="majorBidi" w:eastAsiaTheme="majorEastAsia" w:hAnsiTheme="majorHAnsi"/>
                              <w:caps/>
                              <w:color w:themeColor="text2" w:themeTint="99" w:val="2C7FCE"/>
                              <w:sz w:val="68"/>
                              <w:szCs w:val="68"/>
                            </w:rPr>
                          </w:pPr>
                          <w:sdt>
                            <w:sdtP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alias w:val="Título"/>
                              <w:id w:val="797192764"/>
                              <w:text/>
                            </w:sdtPr>
                            <w:sdtContent>
                              <w:r>
                                <w:rPr>
                                  <w:rFonts w:eastAsia="" w:cs="" w:ascii="Aptos Display" w:hAnsi="Aptos Display" w:asciiTheme="majorHAnsi" w:cstheme="majorBidi" w:eastAsiaTheme="majorEastAsia" w:hAnsiTheme="majorHAnsi"/>
                                  <w:caps/>
                                  <w:color w:themeColor="text2" w:themeTint="99" w:val="2C7FCE"/>
                                  <w:sz w:val="64"/>
                                  <w:szCs w:val="64"/>
                                </w:rPr>
                              </w:r>
                              <w:r>
                                <w:rPr>
                                  <w:rFonts w:eastAsia="" w:cs="" w:ascii="Aptos Display" w:hAnsi="Aptos Display" w:asciiTheme="majorHAnsi" w:cstheme="majorBidi" w:eastAsiaTheme="majorEastAsia" w:hAnsiTheme="majorHAnsi"/>
                                  <w:caps/>
                                  <w:color w:themeColor="text2" w:themeTint="99" w:val="2C7FCE"/>
                                  <w:sz w:val="64"/>
                                  <w:szCs w:val="64"/>
                                </w:rPr>
                                <w:t>Plantilla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spacing w:before="120" w:after="0"/>
                            <w:rPr>
                              <w:color w:themeColor="accent1" w:val="15608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alias w:val="Subtítulo"/>
                              <w:id w:val="2021743002"/>
                              <w:text/>
                            </w:sdtPr>
                            <w:sdtContent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  <w:t>Subtitulo</w:t>
                              </w:r>
                            </w:sdtContent>
                          </w:sdt>
                          <w:r>
                            <w:rPr>
                              <w:color w:val="000000"/>
                              <w:lang w:val="es-ES"/>
                            </w:rPr>
                            <w:t xml:space="preserve"> </w:t>
                          </w:r>
                        </w:p>
                        <w:p>
                          <w:pPr>
                            <w:pStyle w:val="Contenidodelmarco"/>
                            <w:spacing w:before="0" w:after="1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sdtContent>
    </w:sdt>
    <w:p>
      <w:pPr>
        <w:pStyle w:val="Normal"/>
        <w:rPr>
          <w:rFonts w:eastAsia="" w:eastAsiaTheme="minorEastAsia"/>
          <w:kern w:val="0"/>
          <w:sz w:val="22"/>
          <w:szCs w:val="22"/>
          <w:lang w:eastAsia="es-MX"/>
          <w14:ligatures w14:val="none"/>
        </w:rPr>
      </w:pPr>
      <w:r>
        <w:rPr>
          <w:rFonts w:eastAsia="" w:eastAsiaTheme="minorEastAsia"/>
          <w:kern w:val="0"/>
          <w:sz w:val="22"/>
          <w:szCs w:val="22"/>
          <w:lang w:eastAsia="es-MX"/>
          <w14:ligatures w14:val="none"/>
        </w:rPr>
      </w:r>
      <w:r>
        <w:br w:type="page"/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360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708" w:top="1417" w:footer="708" w:bottom="1417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38100" distB="38100" distL="0" distR="55880" simplePos="0" locked="0" layoutInCell="1" allowOverlap="1" relativeHeight="2" wp14:anchorId="3FED5A7A">
              <wp:simplePos x="0" y="0"/>
              <wp:positionH relativeFrom="column">
                <wp:posOffset>-1026795</wp:posOffset>
              </wp:positionH>
              <wp:positionV relativeFrom="paragraph">
                <wp:posOffset>-50800</wp:posOffset>
              </wp:positionV>
              <wp:extent cx="7735570" cy="635"/>
              <wp:effectExtent l="635" t="38100" r="635" b="38100"/>
              <wp:wrapNone/>
              <wp:docPr id="10" name="Conector recto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680" cy="720"/>
                      </a:xfrm>
                      <a:prstGeom prst="line">
                        <a:avLst/>
                      </a:prstGeom>
                      <a:ln w="76200">
                        <a:solidFill>
                          <a:srgbClr val="156082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80.85pt,-4pt" to="528.2pt,-4pt" ID="Conector recto 28" stroked="t" o:allowincell="f" style="position:absolute" wp14:anchorId="3FED5A7A">
              <v:stroke color="#156082" weight="76320" joinstyle="miter" endcap="flat"/>
              <v:fill o:detectmouseclick="t" on="false"/>
              <w10:wrap type="none"/>
            </v:line>
          </w:pict>
        </mc:Fallback>
      </mc:AlternateContent>
    </w:r>
  </w:p>
  <w:sdt>
    <w:sdtPr>
      <w:docPartObj>
        <w:docPartGallery w:val="Page Numbers (Bottom of Page)"/>
        <w:docPartUnique w:val="true"/>
      </w:docPartObj>
      <w:id w:val="-904910584"/>
    </w:sdtPr>
    <w:sdtContent>
      <w:p>
        <w:pPr>
          <w:pStyle w:val="Footer"/>
          <w:ind w:start="8838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margin">
            <wp:posOffset>3489325</wp:posOffset>
          </wp:positionH>
          <wp:positionV relativeFrom="topMargin">
            <wp:align>bottom</wp:align>
          </wp:positionV>
          <wp:extent cx="2114550" cy="737870"/>
          <wp:effectExtent l="0" t="0" r="0" b="0"/>
          <wp:wrapNone/>
          <wp:docPr id="9" name="Imagen 29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29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737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2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4491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4491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4491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4491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4491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4491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4491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4491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4491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4491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f4491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f4491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f4491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f44917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f4491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f44917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f4491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f44917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f4491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f4491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4491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44917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4491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44917"/>
    <w:rPr>
      <w:b/>
      <w:bCs/>
      <w:smallCaps/>
      <w:color w:themeColor="accent1" w:themeShade="bf" w:val="0F4761"/>
      <w:spacing w:val="5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f44917"/>
    <w:rPr>
      <w:rFonts w:eastAsia="" w:eastAsiaTheme="minorEastAsia"/>
      <w:kern w:val="0"/>
      <w:sz w:val="22"/>
      <w:szCs w:val="22"/>
      <w:lang w:eastAsia="es-MX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f44917"/>
    <w:rPr/>
  </w:style>
  <w:style w:type="character" w:styleId="PiedepginaCar" w:customStyle="1">
    <w:name w:val="Pie de página Car"/>
    <w:basedOn w:val="DefaultParagraphFont"/>
    <w:uiPriority w:val="99"/>
    <w:qFormat/>
    <w:rsid w:val="00f44917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f4491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4491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4491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4491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44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link w:val="SinespaciadoCar"/>
    <w:uiPriority w:val="1"/>
    <w:qFormat/>
    <w:rsid w:val="00f44917"/>
    <w:pPr>
      <w:widowControl/>
      <w:bidi w:val="0"/>
      <w:spacing w:lineRule="auto" w:line="240" w:before="0" w:after="0"/>
      <w:jc w:val="start"/>
    </w:pPr>
    <w:rPr>
      <w:rFonts w:eastAsia="" w:eastAsiaTheme="minorEastAsia" w:ascii="Aptos" w:hAnsi="Aptos" w:cs=""/>
      <w:color w:val="auto"/>
      <w:kern w:val="0"/>
      <w:sz w:val="22"/>
      <w:szCs w:val="22"/>
      <w:lang w:eastAsia="es-MX" w:val="es-MX" w:bidi="ar-SA"/>
      <w14:ligatures w14:val="none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44917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f44917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2026-07-02T00:00:00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92782E3A-2AEE-4C02-A5DF-A9F49F9E95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Proyecto.dotx</Template>
  <TotalTime>55</TotalTime>
  <Application>LibreOffice/24.2.7.2$Linux_X86_64 LibreOffice_project/420$Build-2</Application>
  <AppVersion>15.0000</AppVersion>
  <Pages>2</Pages>
  <Words>10</Words>
  <Characters>56</Characters>
  <CharactersWithSpaces>66</CharactersWithSpaces>
  <Paragraphs>5</Paragraphs>
  <Company>Cobaem Cemsad 22 enthavi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2026-08-26T16:51:06Z</dcterms:created>
  <dc:creator/>
  <dc:description/>
  <dc:language>es-MX</dc:language>
  <cp:lastModifiedBy/>
  <dcterms:modified xsi:type="dcterms:W3CDTF">2026-08-26T16:52:39Z</dcterms:modified>
  <cp:revision>5</cp:revision>
  <dc:subject>Subtitulo</dc:subject>
  <dc:title>Plantilla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